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7A405" w14:textId="6410A35B" w:rsidR="00C6554A" w:rsidRPr="008B5277" w:rsidRDefault="00B44D1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6D57C4AE" wp14:editId="06960269">
            <wp:extent cx="5943600" cy="3895725"/>
            <wp:effectExtent l="19050" t="0" r="19050" b="11334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DFC1706" w14:textId="2BE7F8E3" w:rsidR="00C6554A" w:rsidRPr="00B44D1D" w:rsidRDefault="00932029" w:rsidP="00B44D1D">
      <w:pPr>
        <w:jc w:val="center"/>
        <w:rPr>
          <w:rFonts w:asciiTheme="majorHAnsi" w:eastAsiaTheme="majorEastAsia" w:hAnsiTheme="majorHAnsi" w:cstheme="majorBidi"/>
          <w:color w:val="007789" w:themeColor="accent1" w:themeShade="BF"/>
          <w:kern w:val="28"/>
          <w:sz w:val="60"/>
        </w:rPr>
      </w:pPr>
      <w:r w:rsidRPr="00B44D1D">
        <w:rPr>
          <w:rFonts w:asciiTheme="majorHAnsi" w:eastAsiaTheme="majorEastAsia" w:hAnsiTheme="majorHAnsi" w:cstheme="majorBidi"/>
          <w:color w:val="007789" w:themeColor="accent1" w:themeShade="BF"/>
          <w:kern w:val="28"/>
          <w:sz w:val="60"/>
        </w:rPr>
        <w:t>XCMG Testing</w:t>
      </w:r>
      <w:r w:rsidR="00B44D1D" w:rsidRPr="00B44D1D">
        <w:rPr>
          <w:rFonts w:asciiTheme="majorHAnsi" w:eastAsiaTheme="majorEastAsia" w:hAnsiTheme="majorHAnsi" w:cstheme="majorBidi"/>
          <w:color w:val="007789" w:themeColor="accent1" w:themeShade="BF"/>
          <w:kern w:val="28"/>
          <w:sz w:val="60"/>
        </w:rPr>
        <w:t xml:space="preserve"> Screenshot -PP</w:t>
      </w:r>
    </w:p>
    <w:p w14:paraId="7737E89C" w14:textId="77777777" w:rsidR="00A541B4" w:rsidRPr="00A541B4" w:rsidRDefault="00B44D1D" w:rsidP="00B44D1D">
      <w:pPr>
        <w:jc w:val="center"/>
        <w:rPr>
          <w:rFonts w:asciiTheme="majorHAnsi" w:eastAsiaTheme="majorEastAsia" w:hAnsiTheme="majorHAnsi" w:cstheme="majorBidi"/>
          <w:color w:val="007789" w:themeColor="accent1" w:themeShade="BF"/>
          <w:kern w:val="28"/>
          <w:sz w:val="56"/>
          <w:szCs w:val="56"/>
        </w:rPr>
      </w:pPr>
      <w:r w:rsidRPr="00A541B4">
        <w:rPr>
          <w:rFonts w:asciiTheme="majorHAnsi" w:eastAsiaTheme="majorEastAsia" w:hAnsiTheme="majorHAnsi" w:cstheme="majorBidi"/>
          <w:color w:val="007789" w:themeColor="accent1" w:themeShade="BF"/>
          <w:kern w:val="28"/>
          <w:sz w:val="56"/>
          <w:szCs w:val="56"/>
        </w:rPr>
        <w:t>Test Scenario:1</w:t>
      </w:r>
    </w:p>
    <w:tbl>
      <w:tblPr>
        <w:tblW w:w="8880" w:type="dxa"/>
        <w:tblLook w:val="04A0" w:firstRow="1" w:lastRow="0" w:firstColumn="1" w:lastColumn="0" w:noHBand="0" w:noVBand="1"/>
      </w:tblPr>
      <w:tblGrid>
        <w:gridCol w:w="1555"/>
        <w:gridCol w:w="1820"/>
        <w:gridCol w:w="1340"/>
        <w:gridCol w:w="2380"/>
        <w:gridCol w:w="1960"/>
      </w:tblGrid>
      <w:tr w:rsidR="00A541B4" w:rsidRPr="00A541B4" w14:paraId="126EDBC9" w14:textId="77777777" w:rsidTr="00A541B4">
        <w:trPr>
          <w:trHeight w:val="390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05E94D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  <w:t>Material</w:t>
            </w:r>
          </w:p>
        </w:tc>
        <w:tc>
          <w:tcPr>
            <w:tcW w:w="1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40D29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  <w:t>Material Type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099DBB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  <w:t>MRP Type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505D9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  <w:t>Procurement Type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EE137F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IN" w:eastAsia="en-IN"/>
              </w:rPr>
              <w:t>Strategy Group</w:t>
            </w:r>
          </w:p>
        </w:tc>
      </w:tr>
      <w:tr w:rsidR="00A541B4" w:rsidRPr="00A541B4" w14:paraId="10482C1E" w14:textId="77777777" w:rsidTr="00A541B4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F27B7F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310409429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7889F0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FG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064A6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PD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321171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3ED6C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</w:tr>
      <w:tr w:rsidR="00A541B4" w:rsidRPr="00A541B4" w14:paraId="234960CD" w14:textId="77777777" w:rsidTr="00A541B4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1333F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960600000085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A7C224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SFG-1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FB925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ND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E80A7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F</w:t>
            </w:r>
          </w:p>
        </w:tc>
        <w:tc>
          <w:tcPr>
            <w:tcW w:w="1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9A7A0F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NIL</w:t>
            </w:r>
          </w:p>
        </w:tc>
      </w:tr>
      <w:tr w:rsidR="00A541B4" w:rsidRPr="00A541B4" w14:paraId="2B466CB8" w14:textId="77777777" w:rsidTr="00A541B4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1359A9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960600000087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638348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SFG-2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047A8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ND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9E474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F</w:t>
            </w:r>
          </w:p>
        </w:tc>
        <w:tc>
          <w:tcPr>
            <w:tcW w:w="1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7E09B0" w14:textId="77777777" w:rsidR="00A541B4" w:rsidRPr="00A541B4" w:rsidRDefault="00A541B4" w:rsidP="00A541B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</w:tr>
      <w:tr w:rsidR="00A541B4" w:rsidRPr="00A541B4" w14:paraId="3F96F446" w14:textId="77777777" w:rsidTr="00A541B4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C5A922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960700000040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65279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RM-1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C6AC9E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ND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D9203B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F</w:t>
            </w:r>
          </w:p>
        </w:tc>
        <w:tc>
          <w:tcPr>
            <w:tcW w:w="1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B67AEF" w14:textId="77777777" w:rsidR="00A541B4" w:rsidRPr="00A541B4" w:rsidRDefault="00A541B4" w:rsidP="00A541B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</w:tr>
      <w:tr w:rsidR="00A541B4" w:rsidRPr="00A541B4" w14:paraId="7219C38C" w14:textId="77777777" w:rsidTr="00A541B4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5E5EB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960700000051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21C98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RM-2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FE436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ND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2C229" w14:textId="77777777" w:rsidR="00A541B4" w:rsidRPr="00A541B4" w:rsidRDefault="00A541B4" w:rsidP="00A541B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41B4">
              <w:rPr>
                <w:rFonts w:ascii="Calibri" w:eastAsia="Times New Roman" w:hAnsi="Calibri" w:cs="Calibri"/>
                <w:color w:val="000000"/>
                <w:lang w:val="en-IN" w:eastAsia="en-IN"/>
              </w:rPr>
              <w:t>F</w:t>
            </w:r>
          </w:p>
        </w:tc>
        <w:tc>
          <w:tcPr>
            <w:tcW w:w="1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F70DD" w14:textId="77777777" w:rsidR="00A541B4" w:rsidRPr="00A541B4" w:rsidRDefault="00A541B4" w:rsidP="00A541B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</w:tr>
    </w:tbl>
    <w:p w14:paraId="6DAD2691" w14:textId="4226B333" w:rsidR="00B44D1D" w:rsidRDefault="00B44D1D" w:rsidP="00B44D1D">
      <w:pPr>
        <w:pStyle w:val="Title"/>
        <w:jc w:val="left"/>
      </w:pPr>
    </w:p>
    <w:p w14:paraId="2FD082CD" w14:textId="26AD6CEF" w:rsidR="00C6554A" w:rsidRDefault="00C6554A" w:rsidP="00C6554A">
      <w:pPr>
        <w:pStyle w:val="ContactInfo"/>
      </w:pPr>
    </w:p>
    <w:p w14:paraId="2505BE4D" w14:textId="77777777" w:rsidR="00D65AE8" w:rsidRDefault="00A541B4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41B4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Master data Creation:</w:t>
      </w:r>
    </w:p>
    <w:p w14:paraId="3F788436" w14:textId="60FB5556" w:rsidR="0084425A" w:rsidRPr="00D65AE8" w:rsidRDefault="00A541B4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5AE8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 of Material- Finished Goods:</w:t>
      </w:r>
      <w:r w:rsidR="00727A7B" w:rsidRPr="00727A7B">
        <w:rPr>
          <w:noProof/>
        </w:rPr>
        <w:t xml:space="preserve"> </w:t>
      </w:r>
      <w:r w:rsidR="00727A7B">
        <w:rPr>
          <w:noProof/>
        </w:rPr>
        <w:drawing>
          <wp:inline distT="0" distB="0" distL="0" distR="0" wp14:anchorId="3754FA7E" wp14:editId="10266740">
            <wp:extent cx="5486400" cy="2286000"/>
            <wp:effectExtent l="19050" t="0" r="19050" b="666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A28D8F1" w14:textId="2C53C9F5" w:rsidR="0084425A" w:rsidRPr="00727A7B" w:rsidRDefault="00727A7B" w:rsidP="00727A7B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7A7B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Bill of Material- Semi Finished Goods-1</w:t>
      </w:r>
      <w:r w:rsidR="006345D8">
        <w:rPr>
          <w:noProof/>
        </w:rPr>
        <w:drawing>
          <wp:inline distT="0" distB="0" distL="0" distR="0" wp14:anchorId="2535BB58" wp14:editId="1321F4A0">
            <wp:extent cx="5486400" cy="2655570"/>
            <wp:effectExtent l="19050" t="0" r="19050" b="7543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5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062D52C" w14:textId="67530178" w:rsidR="006345D8" w:rsidRDefault="006345D8" w:rsidP="006345D8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7A7B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 of Material- Semi Finished Goods-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</w:p>
    <w:p w14:paraId="020A41AE" w14:textId="25778F53" w:rsidR="006345D8" w:rsidRPr="006345D8" w:rsidRDefault="006345D8" w:rsidP="006345D8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19C6D61" wp14:editId="71831B07">
            <wp:extent cx="5486400" cy="2645410"/>
            <wp:effectExtent l="19050" t="0" r="19050" b="764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54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proofErr w:type="gramStart"/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Maintained  Material</w:t>
      </w:r>
      <w:proofErr w:type="gramEnd"/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Master- Finished Goods:</w:t>
      </w:r>
    </w:p>
    <w:p w14:paraId="59C4A95D" w14:textId="45ACE7B1" w:rsidR="0084425A" w:rsidRPr="006013FF" w:rsidRDefault="006345D8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E53B385" wp14:editId="53869723">
            <wp:extent cx="5486400" cy="2390775"/>
            <wp:effectExtent l="19050" t="0" r="19050" b="7143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D3D35AF" w14:textId="35571339" w:rsidR="006345D8" w:rsidRPr="006345D8" w:rsidRDefault="006345D8" w:rsidP="006345D8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-1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CF39C9" w:rsidRPr="00CF39C9">
        <w:rPr>
          <w:noProof/>
        </w:rPr>
        <w:t xml:space="preserve"> </w:t>
      </w:r>
      <w:r w:rsidR="00CF39C9">
        <w:rPr>
          <w:noProof/>
        </w:rPr>
        <w:drawing>
          <wp:inline distT="0" distB="0" distL="0" distR="0" wp14:anchorId="54786E72" wp14:editId="48506FB9">
            <wp:extent cx="5486400" cy="2673985"/>
            <wp:effectExtent l="19050" t="0" r="19050" b="774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7AD7D5" w14:textId="15414607" w:rsidR="0084425A" w:rsidRDefault="00CF39C9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  <w:r w:rsidRPr="00CF39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934B9F" wp14:editId="7484FAD5">
            <wp:extent cx="5486400" cy="2687955"/>
            <wp:effectExtent l="19050" t="0" r="19050" b="779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9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5D24754" w14:textId="742C5FE2" w:rsidR="0084425A" w:rsidRDefault="00CF39C9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3:</w:t>
      </w:r>
      <w:r w:rsidRPr="00CF39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81ADA0" wp14:editId="4EFA1A52">
            <wp:extent cx="5486400" cy="2295525"/>
            <wp:effectExtent l="19050" t="0" r="19050" b="6762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860602" w14:textId="54B79CC1" w:rsidR="006013FF" w:rsidRPr="00D96923" w:rsidRDefault="006013FF" w:rsidP="006013FF">
      <w:pPr>
        <w:rPr>
          <w:color w:val="000000" w:themeColor="text1"/>
          <w14:textFill>
            <w14:solidFill>
              <w14:schemeClr w14:val="tx1">
                <w14:lumMod w14:val="65000"/>
                <w14:lumOff w14:val="35000"/>
                <w14:tint w14:val="1000"/>
              </w14:schemeClr>
            </w14:solidFill>
          </w14:textFill>
        </w:rPr>
      </w:pPr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4:</w:t>
      </w:r>
      <w:r w:rsidRPr="006013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C68821" wp14:editId="028F4C70">
            <wp:extent cx="5486400" cy="2648585"/>
            <wp:effectExtent l="19050" t="0" r="19050" b="7613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85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6013FF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Work Scheduling view:</w:t>
      </w:r>
      <w:r w:rsidRPr="006013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B49468" wp14:editId="3EFF95EE">
            <wp:extent cx="5486400" cy="2381250"/>
            <wp:effectExtent l="19050" t="0" r="19050" b="7048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A41E5CC" w14:textId="713EF0CD" w:rsidR="0084425A" w:rsidRPr="00D96923" w:rsidRDefault="00D96923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923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Maintain Material Master- Semi Finished Goods-2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396D94B" w14:textId="2F66D32E" w:rsidR="0084425A" w:rsidRDefault="00D96923">
      <w:r>
        <w:rPr>
          <w:noProof/>
        </w:rPr>
        <w:drawing>
          <wp:inline distT="0" distB="0" distL="0" distR="0" wp14:anchorId="16C046E8" wp14:editId="3ABC526E">
            <wp:extent cx="5486400" cy="2643505"/>
            <wp:effectExtent l="19050" t="0" r="19050" b="766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35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A540F2B" w14:textId="17E0E99C" w:rsidR="00D96923" w:rsidRPr="00D96923" w:rsidRDefault="00D96923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1:</w:t>
      </w:r>
      <w:r w:rsidRPr="00D969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6E5FA6" wp14:editId="61884DD5">
            <wp:extent cx="5486400" cy="2684145"/>
            <wp:effectExtent l="19050" t="0" r="19050" b="782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41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A3F31B1" w14:textId="6A82B42C" w:rsidR="0084425A" w:rsidRDefault="00D96923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  <w:r w:rsidRPr="00D969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C54F4" wp14:editId="1A0EF980">
            <wp:extent cx="5486400" cy="2651760"/>
            <wp:effectExtent l="19050" t="0" r="19050" b="7581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EC179EA" w14:textId="10175036" w:rsidR="0084425A" w:rsidRDefault="00D96923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3:</w:t>
      </w:r>
      <w:r w:rsidR="00B4239E" w:rsidRPr="00B4239E">
        <w:rPr>
          <w:noProof/>
        </w:rPr>
        <w:t xml:space="preserve"> </w:t>
      </w:r>
      <w:r w:rsidR="00B4239E">
        <w:rPr>
          <w:noProof/>
        </w:rPr>
        <w:drawing>
          <wp:inline distT="0" distB="0" distL="0" distR="0" wp14:anchorId="2D7A3E17" wp14:editId="2D1D7DBB">
            <wp:extent cx="5486400" cy="2645410"/>
            <wp:effectExtent l="19050" t="0" r="19050" b="764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54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23630A" w14:textId="5AF0D197" w:rsidR="00B1512C" w:rsidRPr="00B1512C" w:rsidRDefault="00B4239E" w:rsidP="00B1512C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VIEW -</w:t>
      </w:r>
      <w:r w:rsidR="00B1512C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B1512C" w:rsidRPr="00B1512C">
        <w:rPr>
          <w:noProof/>
        </w:rPr>
        <w:t xml:space="preserve"> </w:t>
      </w:r>
      <w:r w:rsidR="00B1512C">
        <w:rPr>
          <w:noProof/>
        </w:rPr>
        <w:drawing>
          <wp:inline distT="0" distB="0" distL="0" distR="0" wp14:anchorId="4E5D0F5D" wp14:editId="7D8E754B">
            <wp:extent cx="5486400" cy="2687320"/>
            <wp:effectExtent l="19050" t="0" r="19050" b="779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Start w:id="5" w:name="_Hlk115169628"/>
      <w:r w:rsidR="00B1512C" w:rsidRPr="00B1512C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Maintain Material Master- Semi</w:t>
      </w:r>
      <w:r w:rsidR="00B1512C" w:rsidRPr="002B5B21">
        <w:rPr>
          <w:b/>
          <w:bCs/>
          <w:color w:val="70AD47"/>
          <w:spacing w:val="10"/>
          <w:sz w:val="44"/>
          <w:szCs w:val="44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="00B1512C" w:rsidRPr="00B1512C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Finished Goods-2</w:t>
      </w:r>
      <w:r w:rsidR="00B1512C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B1512C" w:rsidRPr="00B1512C">
        <w:rPr>
          <w:noProof/>
        </w:rPr>
        <w:t xml:space="preserve"> </w:t>
      </w:r>
      <w:r w:rsidR="00B1512C">
        <w:rPr>
          <w:noProof/>
        </w:rPr>
        <w:drawing>
          <wp:inline distT="0" distB="0" distL="0" distR="0" wp14:anchorId="458A23E8" wp14:editId="24EEF4B7">
            <wp:extent cx="5486400" cy="2124075"/>
            <wp:effectExtent l="19050" t="0" r="19050" b="638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0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98295CD" w14:textId="2DC242B4" w:rsidR="00B1512C" w:rsidRPr="00B1512C" w:rsidRDefault="00B1512C" w:rsidP="00B1512C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1:</w:t>
      </w:r>
      <w:r w:rsidRPr="00B151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3B3F70" wp14:editId="540D0D3D">
            <wp:extent cx="5486400" cy="2663190"/>
            <wp:effectExtent l="19050" t="0" r="19050" b="784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1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bookmarkEnd w:id="5"/>
    <w:p w14:paraId="12AABB94" w14:textId="3AEAD231" w:rsidR="0084425A" w:rsidRDefault="0084425A"/>
    <w:p w14:paraId="64C22D15" w14:textId="51E01EB9" w:rsidR="00B1512C" w:rsidRPr="00B1512C" w:rsidRDefault="00B1512C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  <w:r w:rsidR="006C31E2" w:rsidRPr="006C31E2">
        <w:rPr>
          <w:noProof/>
        </w:rPr>
        <w:t xml:space="preserve"> </w:t>
      </w:r>
      <w:r w:rsidR="006C31E2">
        <w:rPr>
          <w:noProof/>
        </w:rPr>
        <w:drawing>
          <wp:inline distT="0" distB="0" distL="0" distR="0" wp14:anchorId="2D2E9C36" wp14:editId="693E8E0A">
            <wp:extent cx="5486400" cy="2672080"/>
            <wp:effectExtent l="19050" t="0" r="19050" b="775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04DE215" w14:textId="2492DFF0" w:rsidR="0084425A" w:rsidRDefault="006C31E2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3:</w:t>
      </w:r>
      <w:r w:rsidRPr="006C31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49751" wp14:editId="0FD87614">
            <wp:extent cx="5486400" cy="2664460"/>
            <wp:effectExtent l="19050" t="0" r="19050" b="783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44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C3311F8" w14:textId="1F2EF87D" w:rsidR="0084425A" w:rsidRDefault="007E7AAF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4:</w:t>
      </w:r>
      <w:r w:rsidRPr="007E7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1E395" wp14:editId="7BA26B2E">
            <wp:extent cx="5486400" cy="2680970"/>
            <wp:effectExtent l="19050" t="0" r="19050" b="786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09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E43FB14" w14:textId="4360AD0F" w:rsidR="007B0F18" w:rsidRPr="007B0F18" w:rsidRDefault="007B0F18" w:rsidP="007B0F18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0F1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Maintain Material Master- Raw Material-1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71276" w:rsidRPr="00171276">
        <w:rPr>
          <w:noProof/>
        </w:rPr>
        <w:t xml:space="preserve"> </w:t>
      </w:r>
      <w:r w:rsidR="00171276">
        <w:rPr>
          <w:noProof/>
        </w:rPr>
        <w:drawing>
          <wp:inline distT="0" distB="0" distL="0" distR="0" wp14:anchorId="51481415" wp14:editId="7A08DF23">
            <wp:extent cx="5486400" cy="2664460"/>
            <wp:effectExtent l="19050" t="0" r="19050" b="783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44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0DF491" w14:textId="7D4F1176" w:rsidR="0084425A" w:rsidRDefault="00171276" w:rsidP="007B0F18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1:</w:t>
      </w:r>
      <w:r w:rsidRPr="001712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A3ACC6" wp14:editId="774AA157">
            <wp:extent cx="5486400" cy="2696210"/>
            <wp:effectExtent l="19050" t="0" r="19050" b="789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62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02E0133" w14:textId="54782B6D" w:rsidR="0084425A" w:rsidRDefault="00171276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  <w:r w:rsidRPr="001712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8A5D62" wp14:editId="1B8F31EA">
            <wp:extent cx="5486400" cy="2627630"/>
            <wp:effectExtent l="19050" t="0" r="19050" b="763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76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4711C5A" w14:textId="4D4890E9" w:rsidR="00932029" w:rsidRDefault="00171276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3:</w:t>
      </w:r>
      <w:r w:rsidRPr="001712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B97C61" wp14:editId="2EE152DC">
            <wp:extent cx="5486400" cy="2669540"/>
            <wp:effectExtent l="19050" t="0" r="19050" b="778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95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F6E985F" w14:textId="30D19C97" w:rsidR="0084425A" w:rsidRDefault="003A7333">
      <w:r w:rsidRPr="007B0F1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Maintain Material Master- Raw Material-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  <w:r w:rsidRPr="003A73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8501B" wp14:editId="55541B75">
            <wp:extent cx="5486400" cy="2238375"/>
            <wp:effectExtent l="19050" t="0" r="19050" b="6762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8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A4A6A6D" w14:textId="13E1D28F" w:rsidR="0084425A" w:rsidRDefault="0084425A"/>
    <w:p w14:paraId="59576E45" w14:textId="1C27734C" w:rsidR="0084425A" w:rsidRDefault="003A7333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1:</w:t>
      </w:r>
      <w:r w:rsidR="00A81D31" w:rsidRPr="00A81D31">
        <w:rPr>
          <w:noProof/>
        </w:rPr>
        <w:t xml:space="preserve"> </w:t>
      </w:r>
      <w:r w:rsidR="00A81D31">
        <w:rPr>
          <w:noProof/>
        </w:rPr>
        <w:drawing>
          <wp:inline distT="0" distB="0" distL="0" distR="0" wp14:anchorId="2EA0EC7C" wp14:editId="39B1761B">
            <wp:extent cx="5486400" cy="2679700"/>
            <wp:effectExtent l="19050" t="0" r="19050" b="787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B8E164D" w14:textId="04FA6470" w:rsidR="0084425A" w:rsidRDefault="0084425A"/>
    <w:p w14:paraId="14EBD5B6" w14:textId="5C78E14D" w:rsidR="0084425A" w:rsidRDefault="00A81D31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  <w:r w:rsidR="00E13781" w:rsidRPr="00E13781">
        <w:rPr>
          <w:noProof/>
        </w:rPr>
        <w:t xml:space="preserve"> </w:t>
      </w:r>
      <w:r w:rsidR="00E13781">
        <w:rPr>
          <w:noProof/>
        </w:rPr>
        <w:drawing>
          <wp:inline distT="0" distB="0" distL="0" distR="0" wp14:anchorId="5220398F" wp14:editId="540E4EB7">
            <wp:extent cx="5486400" cy="2476500"/>
            <wp:effectExtent l="19050" t="0" r="19050" b="7239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5798C6B" w14:textId="45182851" w:rsidR="00E13781" w:rsidRPr="00932029" w:rsidRDefault="00E13781" w:rsidP="00932029">
      <w:r w:rsidRPr="006345D8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MRP VIEW 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3:</w:t>
      </w:r>
      <w:r w:rsidRPr="00E137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F3E9F" wp14:editId="0DD23AE8">
            <wp:extent cx="5486400" cy="2666365"/>
            <wp:effectExtent l="19050" t="0" r="19050" b="781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63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B742011" w14:textId="07BC0FB2" w:rsidR="0002041C" w:rsidRDefault="0002041C" w:rsidP="0002041C">
      <w:pPr>
        <w:jc w:val="both"/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2041C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 PIRs</w:t>
      </w:r>
      <w:proofErr w:type="gramEnd"/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4B2DBC1" w14:textId="4415A7ED" w:rsidR="0002041C" w:rsidRPr="0002041C" w:rsidRDefault="0002041C" w:rsidP="0002041C">
      <w:pPr>
        <w:jc w:val="both"/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D80C50" wp14:editId="6F7EB297">
            <wp:extent cx="5486400" cy="2658745"/>
            <wp:effectExtent l="19050" t="0" r="19050" b="7893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0BCDC16" w14:textId="3853F2BD" w:rsidR="0084425A" w:rsidRDefault="0084425A"/>
    <w:p w14:paraId="0793FFBA" w14:textId="1B7A413D" w:rsidR="0084425A" w:rsidRDefault="0002041C">
      <w:r>
        <w:rPr>
          <w:noProof/>
        </w:rPr>
        <w:drawing>
          <wp:inline distT="0" distB="0" distL="0" distR="0" wp14:anchorId="3C259408" wp14:editId="77344342">
            <wp:extent cx="5486400" cy="2667635"/>
            <wp:effectExtent l="19050" t="0" r="19050" b="7804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6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398F89C" w14:textId="1FEC9AA2" w:rsidR="0084425A" w:rsidRDefault="007379D5" w:rsidP="007379D5">
      <w:pPr>
        <w:jc w:val="both"/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79D5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MRP RUN:</w:t>
      </w:r>
    </w:p>
    <w:p w14:paraId="52F4F6AB" w14:textId="38C2255B" w:rsidR="007379D5" w:rsidRDefault="007379D5" w:rsidP="007379D5">
      <w:pPr>
        <w:jc w:val="both"/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1FD34D" wp14:editId="2AAC3DF9">
            <wp:extent cx="5486400" cy="2650490"/>
            <wp:effectExtent l="19050" t="0" r="19050" b="7594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04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8B20C69" w14:textId="1FF1D28F" w:rsidR="007379D5" w:rsidRDefault="007379D5" w:rsidP="007379D5">
      <w:pPr>
        <w:jc w:val="both"/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B27740B" wp14:editId="2DAD6F96">
            <wp:extent cx="5486400" cy="2692400"/>
            <wp:effectExtent l="19050" t="0" r="19050" b="774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B3DBA89" w14:textId="459DAD35" w:rsidR="007379D5" w:rsidRDefault="007379D5" w:rsidP="007379D5">
      <w:pPr>
        <w:jc w:val="both"/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0A9C86" wp14:editId="3DEC0EEE">
            <wp:extent cx="5486400" cy="2714625"/>
            <wp:effectExtent l="19050" t="0" r="19050" b="8096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1C1EF68" w14:textId="77777777" w:rsidR="007379D5" w:rsidRPr="007379D5" w:rsidRDefault="007379D5" w:rsidP="007379D5">
      <w:pPr>
        <w:jc w:val="both"/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486D07" w14:textId="7D11CFA5" w:rsidR="0084425A" w:rsidRDefault="0084425A"/>
    <w:p w14:paraId="436D0BCA" w14:textId="385196D1" w:rsidR="0084425A" w:rsidRPr="007379D5" w:rsidRDefault="007379D5" w:rsidP="007379D5">
      <w:pPr>
        <w:jc w:val="center"/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79D5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 Results</w:t>
      </w:r>
    </w:p>
    <w:p w14:paraId="13186C2C" w14:textId="7FAF7FE6" w:rsidR="00286F62" w:rsidRDefault="00286F62" w:rsidP="00286F62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  Stock</w:t>
      </w:r>
      <w:proofErr w:type="gramEnd"/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Requirement:(FG)</w:t>
      </w:r>
    </w:p>
    <w:p w14:paraId="0ACA88B4" w14:textId="1C2C8CBF" w:rsidR="00286F62" w:rsidRPr="00286F62" w:rsidRDefault="00286F62" w:rsidP="00286F62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203634" wp14:editId="5E59C5F8">
            <wp:extent cx="5486400" cy="2320578"/>
            <wp:effectExtent l="19050" t="0" r="19050" b="6896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2862" cy="232331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95AE842" w14:textId="797AF0BD" w:rsidR="0084425A" w:rsidRDefault="007B1DCD">
      <w:r>
        <w:rPr>
          <w:noProof/>
        </w:rPr>
        <w:drawing>
          <wp:inline distT="0" distB="0" distL="0" distR="0" wp14:anchorId="7C72699C" wp14:editId="0AE4014C">
            <wp:extent cx="5486400" cy="2651125"/>
            <wp:effectExtent l="19050" t="0" r="19050" b="7588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1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C0EA3AC" w14:textId="38A9DAEC" w:rsidR="0084425A" w:rsidRDefault="0084425A"/>
    <w:p w14:paraId="52B62884" w14:textId="2E880FCD" w:rsidR="007B1DCD" w:rsidRDefault="007B1DCD" w:rsidP="007B1DCD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Monitor  Stock</w:t>
      </w:r>
      <w:proofErr w:type="gramEnd"/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Requirement:(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FG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</w:t>
      </w:r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D6F51F5" w14:textId="24211D93" w:rsidR="0084425A" w:rsidRDefault="007B1DCD">
      <w:r>
        <w:rPr>
          <w:noProof/>
        </w:rPr>
        <w:drawing>
          <wp:inline distT="0" distB="0" distL="0" distR="0" wp14:anchorId="25785616" wp14:editId="67F71C94">
            <wp:extent cx="5486400" cy="2531745"/>
            <wp:effectExtent l="19050" t="0" r="19050" b="7448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1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394A498" w14:textId="4D036FAA" w:rsidR="007B1DCD" w:rsidRDefault="007B1DCD" w:rsidP="007B1DCD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  Stock</w:t>
      </w:r>
      <w:proofErr w:type="gramEnd"/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Requirement:(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FG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-2</w:t>
      </w:r>
      <w:r w:rsidRPr="00286F62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DFA759" w14:textId="166FA78F" w:rsidR="007B1DCD" w:rsidRDefault="007B1DCD" w:rsidP="007B1DCD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47BDF88" wp14:editId="5BF3A992">
            <wp:extent cx="5486400" cy="2612390"/>
            <wp:effectExtent l="19050" t="0" r="19050" b="7594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2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7FBD14" w14:textId="3E173D9B" w:rsidR="007B1DCD" w:rsidRDefault="007B1DCD" w:rsidP="007B1DCD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B1DCD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Monitor  Stock</w:t>
      </w:r>
      <w:proofErr w:type="gramEnd"/>
      <w:r w:rsidRPr="007B1DCD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Requirement:(RM-1 )</w:t>
      </w:r>
    </w:p>
    <w:p w14:paraId="1CA34B89" w14:textId="11CA5BCA" w:rsidR="007B1DCD" w:rsidRDefault="007B1DCD" w:rsidP="007B1DCD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BB7BA7" wp14:editId="0FEE3ED0">
            <wp:extent cx="5486362" cy="2339546"/>
            <wp:effectExtent l="19050" t="0" r="19685" b="6896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2957" cy="23423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B300CE2" w14:textId="41EC72AD" w:rsidR="0092671F" w:rsidRPr="007B1DCD" w:rsidRDefault="0092671F" w:rsidP="007B1DCD">
      <w:pP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B1DCD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  Stock</w:t>
      </w:r>
      <w:proofErr w:type="gramEnd"/>
      <w:r w:rsidRPr="007B1DCD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Requirement:(RM-</w:t>
      </w:r>
      <w:r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7B1DCD">
        <w:rPr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D4FCC5B" w14:textId="25575E5E" w:rsidR="0084425A" w:rsidRDefault="007B1DCD">
      <w:r>
        <w:rPr>
          <w:noProof/>
        </w:rPr>
        <w:drawing>
          <wp:inline distT="0" distB="0" distL="0" distR="0" wp14:anchorId="23CBEFC7" wp14:editId="051353E4">
            <wp:extent cx="5486400" cy="2421924"/>
            <wp:effectExtent l="19050" t="0" r="19050" b="7023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2969" cy="242482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00FDCC4" w14:textId="77777777" w:rsidR="0067426B" w:rsidRDefault="0067426B" w:rsidP="0067426B">
      <w:pPr>
        <w:jc w:val="center"/>
        <w:rPr>
          <w:b/>
          <w:bCs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D2C9B">
        <w:rPr>
          <w:b/>
          <w:bCs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Thank </w:t>
      </w:r>
      <w:proofErr w:type="gramStart"/>
      <w:r w:rsidRPr="008D2C9B">
        <w:rPr>
          <w:b/>
          <w:bCs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You</w:t>
      </w:r>
      <w:r>
        <w:rPr>
          <w:b/>
          <w:bCs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..</w:t>
      </w:r>
      <w:proofErr w:type="gramEnd"/>
    </w:p>
    <w:sectPr w:rsidR="0067426B" w:rsidSect="0067426B">
      <w:footerReference w:type="default" r:id="rId47"/>
      <w:pgSz w:w="12240" w:h="15840"/>
      <w:pgMar w:top="1728" w:right="1800" w:bottom="1440" w:left="180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A0F69" w14:textId="77777777" w:rsidR="009618EF" w:rsidRDefault="009618EF" w:rsidP="00C6554A">
      <w:pPr>
        <w:spacing w:before="0" w:after="0" w:line="240" w:lineRule="auto"/>
      </w:pPr>
      <w:r>
        <w:separator/>
      </w:r>
    </w:p>
  </w:endnote>
  <w:endnote w:type="continuationSeparator" w:id="0">
    <w:p w14:paraId="1037DA82" w14:textId="77777777" w:rsidR="009618EF" w:rsidRDefault="009618E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7793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DCE81" w14:textId="77777777" w:rsidR="009618EF" w:rsidRDefault="009618EF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34C400B" w14:textId="77777777" w:rsidR="009618EF" w:rsidRDefault="009618E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99684516">
    <w:abstractNumId w:val="9"/>
  </w:num>
  <w:num w:numId="2" w16cid:durableId="1217399347">
    <w:abstractNumId w:val="8"/>
  </w:num>
  <w:num w:numId="3" w16cid:durableId="932009668">
    <w:abstractNumId w:val="8"/>
  </w:num>
  <w:num w:numId="4" w16cid:durableId="536048306">
    <w:abstractNumId w:val="9"/>
  </w:num>
  <w:num w:numId="5" w16cid:durableId="1489906669">
    <w:abstractNumId w:val="12"/>
  </w:num>
  <w:num w:numId="6" w16cid:durableId="418065131">
    <w:abstractNumId w:val="10"/>
  </w:num>
  <w:num w:numId="7" w16cid:durableId="277495973">
    <w:abstractNumId w:val="11"/>
  </w:num>
  <w:num w:numId="8" w16cid:durableId="98063980">
    <w:abstractNumId w:val="7"/>
  </w:num>
  <w:num w:numId="9" w16cid:durableId="225336897">
    <w:abstractNumId w:val="6"/>
  </w:num>
  <w:num w:numId="10" w16cid:durableId="1360203216">
    <w:abstractNumId w:val="5"/>
  </w:num>
  <w:num w:numId="11" w16cid:durableId="1622423088">
    <w:abstractNumId w:val="4"/>
  </w:num>
  <w:num w:numId="12" w16cid:durableId="287660627">
    <w:abstractNumId w:val="3"/>
  </w:num>
  <w:num w:numId="13" w16cid:durableId="632058693">
    <w:abstractNumId w:val="2"/>
  </w:num>
  <w:num w:numId="14" w16cid:durableId="553154893">
    <w:abstractNumId w:val="1"/>
  </w:num>
  <w:num w:numId="15" w16cid:durableId="1189486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A4"/>
    <w:rsid w:val="0002041C"/>
    <w:rsid w:val="00076CFD"/>
    <w:rsid w:val="001512A4"/>
    <w:rsid w:val="00167AC2"/>
    <w:rsid w:val="00171276"/>
    <w:rsid w:val="00211CAF"/>
    <w:rsid w:val="002554CD"/>
    <w:rsid w:val="00286F62"/>
    <w:rsid w:val="00293B83"/>
    <w:rsid w:val="002B4294"/>
    <w:rsid w:val="00333D0D"/>
    <w:rsid w:val="003A7333"/>
    <w:rsid w:val="004C049F"/>
    <w:rsid w:val="005000E2"/>
    <w:rsid w:val="006013FF"/>
    <w:rsid w:val="006345D8"/>
    <w:rsid w:val="0067426B"/>
    <w:rsid w:val="006A3CE7"/>
    <w:rsid w:val="006C31E2"/>
    <w:rsid w:val="00727A7B"/>
    <w:rsid w:val="007379D5"/>
    <w:rsid w:val="007B0F18"/>
    <w:rsid w:val="007B1DCD"/>
    <w:rsid w:val="007E2C37"/>
    <w:rsid w:val="007E7AAF"/>
    <w:rsid w:val="0084425A"/>
    <w:rsid w:val="00915A89"/>
    <w:rsid w:val="0092671F"/>
    <w:rsid w:val="00932029"/>
    <w:rsid w:val="009618EF"/>
    <w:rsid w:val="00A541B4"/>
    <w:rsid w:val="00A81D31"/>
    <w:rsid w:val="00B1512C"/>
    <w:rsid w:val="00B4239E"/>
    <w:rsid w:val="00B44357"/>
    <w:rsid w:val="00B44D1D"/>
    <w:rsid w:val="00C6554A"/>
    <w:rsid w:val="00CF39C9"/>
    <w:rsid w:val="00D65AE8"/>
    <w:rsid w:val="00D96923"/>
    <w:rsid w:val="00E13781"/>
    <w:rsid w:val="00ED7C44"/>
    <w:rsid w:val="00FC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48670F"/>
  <w15:chartTrackingRefBased/>
  <w15:docId w15:val="{51ED9D36-2F3C-41AC-ACE3-299034736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71F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ikandan\AppData\Local\Microsoft\Office\16.0\DTS\en-US%7bBFAB1518-4F7A-4496-B8C9-FAD953B4AC44%7d\%7b00E9FA13-23A1-4AA0-8822-177A32D30429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860DD-E4EB-4A38-B01C-0D6267933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{00E9FA13-23A1-4AA0-8822-177A32D30429}tf02835058_win32</Template>
  <TotalTime>43</TotalTime>
  <Pages>21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R&amp;D</cp:lastModifiedBy>
  <cp:revision>13</cp:revision>
  <dcterms:created xsi:type="dcterms:W3CDTF">2022-09-27T06:22:00Z</dcterms:created>
  <dcterms:modified xsi:type="dcterms:W3CDTF">2022-09-27T10:45:00Z</dcterms:modified>
</cp:coreProperties>
</file>